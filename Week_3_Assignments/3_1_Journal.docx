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F7A60" w14:textId="77777777" w:rsidR="002C79E6" w:rsidRPr="00BA3846" w:rsidRDefault="002C79E6" w:rsidP="002C79E6">
      <w:pPr>
        <w:rPr>
          <w:rFonts w:ascii="Times New Roman" w:hAnsi="Times New Roman" w:cs="Times New Roman"/>
          <w:sz w:val="24"/>
        </w:rPr>
      </w:pPr>
    </w:p>
    <w:p w14:paraId="57067816" w14:textId="77777777" w:rsidR="002C79E6" w:rsidRPr="00BA3846" w:rsidRDefault="002C79E6" w:rsidP="002C79E6">
      <w:pPr>
        <w:rPr>
          <w:rFonts w:ascii="Times New Roman" w:hAnsi="Times New Roman" w:cs="Times New Roman"/>
          <w:sz w:val="24"/>
        </w:rPr>
      </w:pPr>
    </w:p>
    <w:p w14:paraId="2E39BB36" w14:textId="77777777" w:rsidR="002C79E6" w:rsidRPr="00BA3846" w:rsidRDefault="002C79E6" w:rsidP="002C79E6">
      <w:pPr>
        <w:rPr>
          <w:rFonts w:ascii="Times New Roman" w:hAnsi="Times New Roman" w:cs="Times New Roman"/>
          <w:sz w:val="24"/>
        </w:rPr>
      </w:pPr>
    </w:p>
    <w:p w14:paraId="77CFCA93" w14:textId="77777777" w:rsidR="002C79E6" w:rsidRPr="00BA3846" w:rsidRDefault="002C79E6" w:rsidP="002C79E6">
      <w:pPr>
        <w:rPr>
          <w:rFonts w:ascii="Times New Roman" w:hAnsi="Times New Roman" w:cs="Times New Roman"/>
          <w:sz w:val="24"/>
        </w:rPr>
      </w:pPr>
    </w:p>
    <w:p w14:paraId="799B5FF0" w14:textId="77777777" w:rsidR="002C79E6" w:rsidRPr="00BA3846" w:rsidRDefault="002C79E6" w:rsidP="002C79E6">
      <w:pPr>
        <w:rPr>
          <w:rFonts w:ascii="Times New Roman" w:hAnsi="Times New Roman" w:cs="Times New Roman"/>
          <w:sz w:val="24"/>
        </w:rPr>
      </w:pPr>
    </w:p>
    <w:p w14:paraId="4E014A7E" w14:textId="7F2A57D1" w:rsidR="201D26C8" w:rsidRPr="00BA3846" w:rsidRDefault="004E1E76" w:rsidP="004E1E76">
      <w:pPr>
        <w:pStyle w:val="Title"/>
        <w:rPr>
          <w:rFonts w:ascii="Times New Roman" w:hAnsi="Times New Roman" w:cs="Times New Roman"/>
          <w:sz w:val="24"/>
        </w:rPr>
      </w:pPr>
      <w:r w:rsidRPr="00BA3846">
        <w:rPr>
          <w:rFonts w:ascii="Times New Roman" w:hAnsi="Times New Roman" w:cs="Times New Roman"/>
          <w:sz w:val="24"/>
        </w:rPr>
        <w:t>3-1 Journal</w:t>
      </w:r>
    </w:p>
    <w:p w14:paraId="2293AD20" w14:textId="4A675E5F" w:rsidR="00A417C1" w:rsidRPr="00BA3846" w:rsidRDefault="004E1E76" w:rsidP="002C79E6">
      <w:pPr>
        <w:pStyle w:val="Subtitle"/>
        <w:rPr>
          <w:rFonts w:ascii="Times New Roman" w:hAnsi="Times New Roman" w:cs="Times New Roman"/>
          <w:sz w:val="24"/>
          <w:szCs w:val="24"/>
        </w:rPr>
      </w:pPr>
      <w:r w:rsidRPr="00BA3846">
        <w:rPr>
          <w:rFonts w:ascii="Times New Roman" w:hAnsi="Times New Roman" w:cs="Times New Roman"/>
          <w:sz w:val="24"/>
          <w:szCs w:val="24"/>
        </w:rPr>
        <w:t>Michael</w:t>
      </w:r>
      <w:r w:rsidR="002C79E6" w:rsidRPr="00BA3846">
        <w:rPr>
          <w:rFonts w:ascii="Times New Roman" w:hAnsi="Times New Roman" w:cs="Times New Roman"/>
          <w:sz w:val="24"/>
          <w:szCs w:val="24"/>
        </w:rPr>
        <w:t xml:space="preserve"> </w:t>
      </w:r>
      <w:r w:rsidRPr="00BA3846">
        <w:rPr>
          <w:rFonts w:ascii="Times New Roman" w:hAnsi="Times New Roman" w:cs="Times New Roman"/>
          <w:sz w:val="24"/>
          <w:szCs w:val="24"/>
        </w:rPr>
        <w:t>Wood</w:t>
      </w:r>
    </w:p>
    <w:p w14:paraId="166566F0" w14:textId="7C717AE1" w:rsidR="002C79E6" w:rsidRPr="00BA3846" w:rsidRDefault="004E1E76" w:rsidP="002C79E6">
      <w:pPr>
        <w:pStyle w:val="Subtitle"/>
        <w:rPr>
          <w:rFonts w:ascii="Times New Roman" w:hAnsi="Times New Roman" w:cs="Times New Roman"/>
          <w:sz w:val="24"/>
          <w:szCs w:val="24"/>
        </w:rPr>
      </w:pPr>
      <w:r w:rsidRPr="00BA3846">
        <w:rPr>
          <w:rFonts w:ascii="Times New Roman" w:hAnsi="Times New Roman" w:cs="Times New Roman"/>
          <w:sz w:val="24"/>
          <w:szCs w:val="24"/>
        </w:rPr>
        <w:t>SNHU</w:t>
      </w:r>
    </w:p>
    <w:p w14:paraId="4B2AD583" w14:textId="341CE1C8" w:rsidR="002C79E6" w:rsidRPr="00BA3846"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E15973F8B8A14351B021844AA1694A56"/>
          </w:placeholder>
          <w:temporary/>
          <w:showingPlcHdr/>
          <w15:appearance w15:val="hidden"/>
        </w:sdtPr>
        <w:sdtContent>
          <w:r w:rsidR="002C79E6" w:rsidRPr="00BA3846">
            <w:rPr>
              <w:rFonts w:ascii="Times New Roman" w:hAnsi="Times New Roman" w:cs="Times New Roman"/>
              <w:sz w:val="24"/>
              <w:szCs w:val="24"/>
            </w:rPr>
            <w:t>Course Number:</w:t>
          </w:r>
        </w:sdtContent>
      </w:sdt>
      <w:r w:rsidR="002C79E6" w:rsidRPr="00BA3846">
        <w:rPr>
          <w:rFonts w:ascii="Times New Roman" w:hAnsi="Times New Roman" w:cs="Times New Roman"/>
          <w:sz w:val="24"/>
          <w:szCs w:val="24"/>
        </w:rPr>
        <w:t xml:space="preserve"> </w:t>
      </w:r>
      <w:r w:rsidR="004E1E76" w:rsidRPr="00BA3846">
        <w:rPr>
          <w:rFonts w:ascii="Times New Roman" w:hAnsi="Times New Roman" w:cs="Times New Roman"/>
          <w:sz w:val="24"/>
          <w:szCs w:val="24"/>
        </w:rPr>
        <w:t>CS-410 Software Reverse Engineering</w:t>
      </w:r>
    </w:p>
    <w:p w14:paraId="454DD1A4" w14:textId="2782BCB4" w:rsidR="002C79E6" w:rsidRPr="00BA3846" w:rsidRDefault="004E1E76" w:rsidP="002C79E6">
      <w:pPr>
        <w:pStyle w:val="Subtitle"/>
        <w:rPr>
          <w:rFonts w:ascii="Times New Roman" w:hAnsi="Times New Roman" w:cs="Times New Roman"/>
          <w:sz w:val="24"/>
          <w:szCs w:val="24"/>
        </w:rPr>
      </w:pPr>
      <w:r w:rsidRPr="00BA3846">
        <w:rPr>
          <w:rFonts w:ascii="Times New Roman" w:hAnsi="Times New Roman" w:cs="Times New Roman"/>
          <w:sz w:val="24"/>
          <w:szCs w:val="24"/>
        </w:rPr>
        <w:t>Instructor: Joe Parker</w:t>
      </w:r>
    </w:p>
    <w:p w14:paraId="55704C41" w14:textId="65E361C6" w:rsidR="201D26C8" w:rsidRPr="00BA3846" w:rsidRDefault="004E1E76" w:rsidP="002C79E6">
      <w:pPr>
        <w:pStyle w:val="Subtitle"/>
        <w:rPr>
          <w:rFonts w:ascii="Times New Roman" w:hAnsi="Times New Roman" w:cs="Times New Roman"/>
          <w:sz w:val="24"/>
          <w:szCs w:val="24"/>
        </w:rPr>
      </w:pPr>
      <w:r w:rsidRPr="00BA3846">
        <w:rPr>
          <w:rFonts w:ascii="Times New Roman" w:hAnsi="Times New Roman" w:cs="Times New Roman"/>
          <w:sz w:val="24"/>
          <w:szCs w:val="24"/>
        </w:rPr>
        <w:t>Date: 05/1</w:t>
      </w:r>
      <w:r w:rsidR="00F170DA">
        <w:rPr>
          <w:rFonts w:ascii="Times New Roman" w:hAnsi="Times New Roman" w:cs="Times New Roman"/>
          <w:sz w:val="24"/>
          <w:szCs w:val="24"/>
        </w:rPr>
        <w:t>7</w:t>
      </w:r>
      <w:r w:rsidRPr="00BA3846">
        <w:rPr>
          <w:rFonts w:ascii="Times New Roman" w:hAnsi="Times New Roman" w:cs="Times New Roman"/>
          <w:sz w:val="24"/>
          <w:szCs w:val="24"/>
        </w:rPr>
        <w:t>/2026</w:t>
      </w:r>
    </w:p>
    <w:p w14:paraId="502A44FC" w14:textId="77777777" w:rsidR="201D26C8" w:rsidRPr="00BA3846" w:rsidRDefault="201D26C8" w:rsidP="014CA2B6">
      <w:pPr>
        <w:pStyle w:val="Title2"/>
        <w:rPr>
          <w:rFonts w:ascii="Times New Roman" w:eastAsia="Calibri" w:hAnsi="Times New Roman" w:cs="Times New Roman"/>
          <w:sz w:val="24"/>
        </w:rPr>
      </w:pPr>
    </w:p>
    <w:p w14:paraId="00A55C8E" w14:textId="77777777" w:rsidR="201D26C8" w:rsidRPr="00BA3846" w:rsidRDefault="201D26C8" w:rsidP="014CA2B6">
      <w:pPr>
        <w:pStyle w:val="Title2"/>
        <w:rPr>
          <w:rFonts w:ascii="Times New Roman" w:eastAsia="Calibri" w:hAnsi="Times New Roman" w:cs="Times New Roman"/>
          <w:sz w:val="24"/>
        </w:rPr>
      </w:pPr>
    </w:p>
    <w:p w14:paraId="62DC615E" w14:textId="77777777" w:rsidR="201D26C8" w:rsidRPr="00BA3846" w:rsidRDefault="201D26C8" w:rsidP="014CA2B6">
      <w:pPr>
        <w:pStyle w:val="Title2"/>
        <w:rPr>
          <w:rFonts w:ascii="Times New Roman" w:eastAsia="Calibri" w:hAnsi="Times New Roman" w:cs="Times New Roman"/>
          <w:sz w:val="24"/>
        </w:rPr>
      </w:pPr>
    </w:p>
    <w:p w14:paraId="3B902C51" w14:textId="77777777" w:rsidR="201D26C8" w:rsidRPr="00BA3846" w:rsidRDefault="201D26C8" w:rsidP="014CA2B6">
      <w:pPr>
        <w:pStyle w:val="Title2"/>
        <w:rPr>
          <w:rFonts w:ascii="Times New Roman" w:eastAsia="Calibri" w:hAnsi="Times New Roman" w:cs="Times New Roman"/>
          <w:sz w:val="24"/>
        </w:rPr>
      </w:pPr>
    </w:p>
    <w:p w14:paraId="2500E436" w14:textId="77777777" w:rsidR="201D26C8" w:rsidRPr="00BA3846" w:rsidRDefault="201D26C8" w:rsidP="014CA2B6">
      <w:pPr>
        <w:pStyle w:val="Title2"/>
        <w:rPr>
          <w:rFonts w:ascii="Times New Roman" w:eastAsia="Calibri" w:hAnsi="Times New Roman" w:cs="Times New Roman"/>
          <w:sz w:val="24"/>
        </w:rPr>
      </w:pPr>
    </w:p>
    <w:p w14:paraId="2E3FBBB8" w14:textId="77777777" w:rsidR="201D26C8" w:rsidRPr="00BA3846" w:rsidRDefault="201D26C8" w:rsidP="014CA2B6">
      <w:pPr>
        <w:pStyle w:val="Title2"/>
        <w:rPr>
          <w:rFonts w:ascii="Times New Roman" w:eastAsia="Calibri" w:hAnsi="Times New Roman" w:cs="Times New Roman"/>
          <w:sz w:val="24"/>
        </w:rPr>
      </w:pPr>
    </w:p>
    <w:p w14:paraId="5E113BFD" w14:textId="77777777" w:rsidR="201D26C8" w:rsidRPr="00BA3846" w:rsidRDefault="201D26C8" w:rsidP="014CA2B6">
      <w:pPr>
        <w:pStyle w:val="Title2"/>
        <w:rPr>
          <w:rFonts w:ascii="Times New Roman" w:eastAsia="Calibri" w:hAnsi="Times New Roman" w:cs="Times New Roman"/>
          <w:sz w:val="24"/>
        </w:rPr>
      </w:pPr>
    </w:p>
    <w:p w14:paraId="563730F3" w14:textId="77777777" w:rsidR="000D4642" w:rsidRPr="00BA3846" w:rsidRDefault="000D4642">
      <w:pPr>
        <w:rPr>
          <w:rFonts w:ascii="Times New Roman" w:eastAsia="Calibri" w:hAnsi="Times New Roman" w:cs="Times New Roman"/>
          <w:sz w:val="24"/>
        </w:rPr>
      </w:pPr>
      <w:r w:rsidRPr="00BA3846">
        <w:rPr>
          <w:rFonts w:ascii="Times New Roman" w:eastAsia="Calibri" w:hAnsi="Times New Roman" w:cs="Times New Roman"/>
          <w:sz w:val="24"/>
        </w:rPr>
        <w:br w:type="page"/>
      </w:r>
    </w:p>
    <w:p w14:paraId="1E5DC487" w14:textId="0B92810F" w:rsidR="00A417C1" w:rsidRPr="00BA3846" w:rsidRDefault="004E1E76" w:rsidP="00B863FB">
      <w:pPr>
        <w:pStyle w:val="SectionTitle"/>
        <w:rPr>
          <w:rFonts w:ascii="Times New Roman" w:hAnsi="Times New Roman" w:cs="Times New Roman"/>
          <w:sz w:val="24"/>
        </w:rPr>
      </w:pPr>
      <w:r w:rsidRPr="00BA3846">
        <w:rPr>
          <w:rFonts w:ascii="Times New Roman" w:hAnsi="Times New Roman" w:cs="Times New Roman"/>
          <w:sz w:val="24"/>
        </w:rPr>
        <w:lastRenderedPageBreak/>
        <w:t>3-1 Journal</w:t>
      </w:r>
    </w:p>
    <w:p w14:paraId="2B3798EA" w14:textId="308B6A4E"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Software requirements engineering is the process of figuring out what a software system needs to do before it is built. According to the </w:t>
      </w:r>
      <w:r w:rsidRPr="008266D3">
        <w:rPr>
          <w:rFonts w:ascii="Times New Roman" w:hAnsi="Times New Roman" w:cs="Times New Roman"/>
          <w:i/>
          <w:iCs/>
          <w:sz w:val="24"/>
        </w:rPr>
        <w:t>Guide to Software Reverse Engineering</w:t>
      </w:r>
      <w:r w:rsidRPr="008266D3">
        <w:rPr>
          <w:rFonts w:ascii="Times New Roman" w:hAnsi="Times New Roman" w:cs="Times New Roman"/>
          <w:sz w:val="24"/>
        </w:rPr>
        <w:t>, requirements engineering focuses on identifying system needs and defining how software should function before development begins (SNHU, n.d.). To me, software engineering has requirements just like any other profession. I recently realized that I am not just transitioning jobs, I am transitioning tools. I have spent most of my working life in construction, repair, and field service, and that work has always involved problem solving. Everything can look good in meetings or on paper, but once you get into the field, the real conditions can change the plan quickly</w:t>
      </w:r>
      <w:r w:rsidR="00920C43">
        <w:rPr>
          <w:rFonts w:ascii="Times New Roman" w:hAnsi="Times New Roman" w:cs="Times New Roman"/>
          <w:sz w:val="24"/>
        </w:rPr>
        <w:t xml:space="preserve"> so, I bring</w:t>
      </w:r>
      <w:r w:rsidR="00DB5FFA">
        <w:rPr>
          <w:rFonts w:ascii="Times New Roman" w:hAnsi="Times New Roman" w:cs="Times New Roman"/>
          <w:sz w:val="24"/>
        </w:rPr>
        <w:t xml:space="preserve"> that experience with me</w:t>
      </w:r>
      <w:r w:rsidRPr="008266D3">
        <w:rPr>
          <w:rFonts w:ascii="Times New Roman" w:hAnsi="Times New Roman" w:cs="Times New Roman"/>
          <w:sz w:val="24"/>
        </w:rPr>
        <w:t>.</w:t>
      </w:r>
    </w:p>
    <w:p w14:paraId="0EF21C68"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I can explain this best by comparing it to remodeling a bathroom. Before starting, you need to know what the client needs, what they want, what the existing space looks like, and what problems may be hidden behind the walls. Software requirements engineering works the same way. You gather information, ask questions, analyze the situation, and define what the final system is supposed to do before you start building it. Without that step, developers may build something that looks good on paper but does not actually work for the people using it. Sommerville (2016) explains that understanding requirements early helps reduce costly mistakes and improves the overall success of a software project.</w:t>
      </w:r>
    </w:p>
    <w:p w14:paraId="79387B9F"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This matters when creating or designing software, not much different from redesigning a bathroom. You also must think about future updates, repairs, and upgrades. You may not be the one working on those projects later, but the key is to leave behind good documentation, careful analysis, and a solid design because there is always a chance you may return to that project yourself. This is why software analysis, design, code structure, and documentation are all </w:t>
      </w:r>
      <w:r w:rsidRPr="008266D3">
        <w:rPr>
          <w:rFonts w:ascii="Times New Roman" w:hAnsi="Times New Roman" w:cs="Times New Roman"/>
          <w:sz w:val="24"/>
        </w:rPr>
        <w:lastRenderedPageBreak/>
        <w:t>important parts of the process. At the end of the day, both software systems and construction projects eventually need to be maintained by someone, regardless of who originally built them.</w:t>
      </w:r>
    </w:p>
    <w:p w14:paraId="06EB8BA9" w14:textId="193385CA"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Software requirements engineering is important because it helps developers fully understand what a software system is supposed to do before the actual development process begins. It is one of the earliest and most important phases of the software development life cycle (SDLC) because the information gathered during this stage affects design, development, testing, deployment, and future maintenance. I look at it the same </w:t>
      </w:r>
      <w:r w:rsidRPr="008266D3">
        <w:rPr>
          <w:rFonts w:ascii="Times New Roman" w:hAnsi="Times New Roman" w:cs="Times New Roman"/>
          <w:sz w:val="24"/>
        </w:rPr>
        <w:t>way</w:t>
      </w:r>
      <w:r>
        <w:rPr>
          <w:rFonts w:ascii="Times New Roman" w:hAnsi="Times New Roman" w:cs="Times New Roman"/>
          <w:sz w:val="24"/>
        </w:rPr>
        <w:t xml:space="preserve"> I do when I am </w:t>
      </w:r>
      <w:r w:rsidRPr="008266D3">
        <w:rPr>
          <w:rFonts w:ascii="Times New Roman" w:hAnsi="Times New Roman" w:cs="Times New Roman"/>
          <w:sz w:val="24"/>
        </w:rPr>
        <w:t xml:space="preserve">remodeling a bathroom. Before tearing anything apart, you need to understand what the customer wants, what the existing structure looks like, what problems may already exist behind the walls, and what </w:t>
      </w:r>
      <w:r w:rsidRPr="008266D3">
        <w:rPr>
          <w:rFonts w:ascii="Times New Roman" w:hAnsi="Times New Roman" w:cs="Times New Roman"/>
          <w:sz w:val="24"/>
        </w:rPr>
        <w:t>the result</w:t>
      </w:r>
      <w:r w:rsidRPr="008266D3">
        <w:rPr>
          <w:rFonts w:ascii="Times New Roman" w:hAnsi="Times New Roman" w:cs="Times New Roman"/>
          <w:sz w:val="24"/>
        </w:rPr>
        <w:t xml:space="preserve"> is supposed to accomplish. If that planning and analysis are skipped, mistakes can become expensive very quickly.</w:t>
      </w:r>
    </w:p>
    <w:p w14:paraId="1559807A"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Software development works the same way. Without clear requirements, developers may misunderstand what the customer wants, which can lead to wasted time, poor communication, increased costs, and software that does not solve the intended problem. Sommerville (2016) explains that requirements engineering helps reduce development risks and improves the chances of delivering software that meets both technical and business needs. It also helps future developers maintain, update, and troubleshoot the software because the original goals, design decisions, and analysis are documented clearly from the beginning.</w:t>
      </w:r>
    </w:p>
    <w:p w14:paraId="25A296FF" w14:textId="1500C8B9"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Software reverse engineering and software requirements engineering take almost opposite approaches to understanding software systems. Software requirements engineering focuses on planning and defining what a system should do before it is built, while software reverse engineering focuses on analyzing software that already exists to understand how it works. Requirements engineering is part of the beginning stages of the software development life </w:t>
      </w:r>
      <w:r w:rsidRPr="008266D3">
        <w:rPr>
          <w:rFonts w:ascii="Times New Roman" w:hAnsi="Times New Roman" w:cs="Times New Roman"/>
          <w:sz w:val="24"/>
        </w:rPr>
        <w:lastRenderedPageBreak/>
        <w:t xml:space="preserve">cycle, where developers gather information, analyze customer needs, and create documentation that guides the design and development process. Reverse engineering happens later and usually involves examining compiled programs, assembly code, binaries, or existing systems when source code or documentation may be missing. According to the </w:t>
      </w:r>
      <w:r w:rsidRPr="008266D3">
        <w:rPr>
          <w:rFonts w:ascii="Times New Roman" w:hAnsi="Times New Roman" w:cs="Times New Roman"/>
          <w:i/>
          <w:iCs/>
          <w:sz w:val="24"/>
        </w:rPr>
        <w:t>Guide to Software Reverse Engineering</w:t>
      </w:r>
      <w:r w:rsidRPr="008266D3">
        <w:rPr>
          <w:rFonts w:ascii="Times New Roman" w:hAnsi="Times New Roman" w:cs="Times New Roman"/>
          <w:sz w:val="24"/>
        </w:rPr>
        <w:t xml:space="preserve"> (SNHU, n.d.), reverse engineering is often necessary when documentation is </w:t>
      </w:r>
      <w:r w:rsidRPr="008266D3">
        <w:rPr>
          <w:rFonts w:ascii="Times New Roman" w:hAnsi="Times New Roman" w:cs="Times New Roman"/>
          <w:sz w:val="24"/>
        </w:rPr>
        <w:t>missing,</w:t>
      </w:r>
      <w:r w:rsidRPr="008266D3">
        <w:rPr>
          <w:rFonts w:ascii="Times New Roman" w:hAnsi="Times New Roman" w:cs="Times New Roman"/>
          <w:sz w:val="24"/>
        </w:rPr>
        <w:t xml:space="preserve"> or legacy systems must be analyzed and updated.</w:t>
      </w:r>
    </w:p>
    <w:p w14:paraId="698783D5"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I compare the differences to construction and remodeling work. Requirements engineering is like planning a bathroom remodel before the work starts. You meet with the client, gather measurements, discuss design ideas, estimate costs, and create a plan before touching anything. Reverse engineering is more like walking into an older house with no blueprints and trying to figure out how everything was originally built after the walls are already closed. You may have to trace wiring, inspect plumbing, or uncover hidden problems before you can safely update or repair the structure. In software development, reverse engineering works similarly because developers often must analyze older systems, legacy software, or poorly documented applications before they can improve or rebuild them.</w:t>
      </w:r>
    </w:p>
    <w:p w14:paraId="0ED9825C"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I think the integrated approach of round-trip engineering could have a major impact on the computer science field because it combines both software requirements engineering and reverse engineering into a continuous process. Instead of only focusing on planning software before development or only analyzing software after it already exists, round-trip engineering allows developers to move back and forth between both approaches as systems evolve over time. According to Canfora and Di Penta (2007), reverse engineering and reengineering have become increasingly important because many organizations still rely heavily on legacy systems that must continue operating while adapting to modern technologies and changing business requirements. </w:t>
      </w:r>
      <w:r w:rsidRPr="008266D3">
        <w:rPr>
          <w:rFonts w:ascii="Times New Roman" w:hAnsi="Times New Roman" w:cs="Times New Roman"/>
          <w:sz w:val="24"/>
        </w:rPr>
        <w:lastRenderedPageBreak/>
        <w:t>This is especially important today because many companies still depend on older legacy systems that need updates, security improvements, or modernization while remaining operational.</w:t>
      </w:r>
    </w:p>
    <w:p w14:paraId="3AE3835A" w14:textId="77777777" w:rsid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I see round-trip engineering similarly to remodeling and maintaining a building over many years. In construction, you rarely start completely from scratch. Most of the time you are working with something that already exists, analyzing the current structure, updating parts of it, improving weak areas, and documenting changes for future work. Software development is very similar. </w:t>
      </w:r>
    </w:p>
    <w:p w14:paraId="496AC030" w14:textId="6AD650B8" w:rsidR="008266D3" w:rsidRDefault="008266D3" w:rsidP="008266D3">
      <w:pPr>
        <w:rPr>
          <w:rFonts w:ascii="Times New Roman" w:hAnsi="Times New Roman" w:cs="Times New Roman"/>
          <w:sz w:val="24"/>
        </w:rPr>
      </w:pPr>
      <w:r w:rsidRPr="008266D3">
        <w:rPr>
          <w:rFonts w:ascii="Times New Roman" w:hAnsi="Times New Roman" w:cs="Times New Roman"/>
          <w:sz w:val="24"/>
        </w:rPr>
        <w:t>Developers may need to reverse engineer older systems to understand them, update requirements based on current business needs, and then redesign portions of the software without completely rebuilding everything. Pressman and Maxim (2020) explain that modern software engineering increasingly depends on maintaining and evolving existing systems rather than constantly replacing them entirely. I think this approach can improve long-term software maintenance, reduce redevelopment costs, and help organizations keep important systems running longer while still adapting to new technologies and security needs.</w:t>
      </w:r>
    </w:p>
    <w:p w14:paraId="2FFECC56" w14:textId="77777777" w:rsidR="008266D3" w:rsidRDefault="008266D3" w:rsidP="008266D3">
      <w:pPr>
        <w:rPr>
          <w:rFonts w:ascii="Times New Roman" w:hAnsi="Times New Roman" w:cs="Times New Roman"/>
          <w:sz w:val="24"/>
        </w:rPr>
      </w:pPr>
    </w:p>
    <w:p w14:paraId="4119DABB" w14:textId="77777777" w:rsidR="008266D3" w:rsidRDefault="008266D3" w:rsidP="008266D3">
      <w:pPr>
        <w:rPr>
          <w:rFonts w:ascii="Times New Roman" w:hAnsi="Times New Roman" w:cs="Times New Roman"/>
          <w:sz w:val="24"/>
        </w:rPr>
      </w:pPr>
    </w:p>
    <w:p w14:paraId="60C96837" w14:textId="77777777" w:rsidR="008266D3" w:rsidRDefault="008266D3" w:rsidP="008266D3">
      <w:pPr>
        <w:rPr>
          <w:rFonts w:ascii="Times New Roman" w:hAnsi="Times New Roman" w:cs="Times New Roman"/>
          <w:sz w:val="24"/>
        </w:rPr>
      </w:pPr>
    </w:p>
    <w:p w14:paraId="5E8B8608" w14:textId="77777777" w:rsidR="008266D3" w:rsidRDefault="008266D3" w:rsidP="008266D3">
      <w:pPr>
        <w:rPr>
          <w:rFonts w:ascii="Times New Roman" w:hAnsi="Times New Roman" w:cs="Times New Roman"/>
          <w:sz w:val="24"/>
        </w:rPr>
      </w:pPr>
    </w:p>
    <w:p w14:paraId="4048F7BC" w14:textId="77777777" w:rsidR="008266D3" w:rsidRDefault="008266D3" w:rsidP="008266D3">
      <w:pPr>
        <w:rPr>
          <w:rFonts w:ascii="Times New Roman" w:hAnsi="Times New Roman" w:cs="Times New Roman"/>
          <w:sz w:val="24"/>
        </w:rPr>
      </w:pPr>
    </w:p>
    <w:p w14:paraId="30850D42" w14:textId="77777777" w:rsidR="008266D3" w:rsidRDefault="008266D3" w:rsidP="008266D3">
      <w:pPr>
        <w:rPr>
          <w:rFonts w:ascii="Times New Roman" w:hAnsi="Times New Roman" w:cs="Times New Roman"/>
          <w:sz w:val="24"/>
        </w:rPr>
      </w:pPr>
    </w:p>
    <w:p w14:paraId="57DDA97C" w14:textId="77777777" w:rsidR="008266D3" w:rsidRDefault="008266D3" w:rsidP="008266D3">
      <w:pPr>
        <w:rPr>
          <w:rFonts w:ascii="Times New Roman" w:hAnsi="Times New Roman" w:cs="Times New Roman"/>
          <w:sz w:val="24"/>
        </w:rPr>
      </w:pPr>
    </w:p>
    <w:p w14:paraId="5CDB992F" w14:textId="77777777" w:rsidR="008266D3" w:rsidRDefault="008266D3" w:rsidP="008266D3">
      <w:pPr>
        <w:rPr>
          <w:rFonts w:ascii="Times New Roman" w:hAnsi="Times New Roman" w:cs="Times New Roman"/>
          <w:sz w:val="24"/>
        </w:rPr>
      </w:pPr>
    </w:p>
    <w:p w14:paraId="1559CF68" w14:textId="77777777" w:rsidR="008266D3" w:rsidRDefault="008266D3" w:rsidP="008266D3">
      <w:pPr>
        <w:rPr>
          <w:rFonts w:ascii="Times New Roman" w:hAnsi="Times New Roman" w:cs="Times New Roman"/>
          <w:sz w:val="24"/>
        </w:rPr>
      </w:pPr>
    </w:p>
    <w:p w14:paraId="2A3639E4" w14:textId="77777777" w:rsidR="008266D3" w:rsidRPr="008266D3" w:rsidRDefault="008266D3" w:rsidP="008266D3">
      <w:pPr>
        <w:rPr>
          <w:rFonts w:ascii="Times New Roman" w:hAnsi="Times New Roman" w:cs="Times New Roman"/>
          <w:sz w:val="24"/>
        </w:rPr>
      </w:pPr>
    </w:p>
    <w:p w14:paraId="1F5BD731" w14:textId="77777777" w:rsidR="008266D3" w:rsidRPr="008266D3" w:rsidRDefault="008266D3" w:rsidP="008266D3">
      <w:pPr>
        <w:jc w:val="center"/>
        <w:rPr>
          <w:rFonts w:ascii="Times New Roman" w:hAnsi="Times New Roman" w:cs="Times New Roman"/>
          <w:b/>
          <w:bCs/>
          <w:sz w:val="24"/>
        </w:rPr>
      </w:pPr>
      <w:r w:rsidRPr="008266D3">
        <w:rPr>
          <w:rFonts w:ascii="Times New Roman" w:hAnsi="Times New Roman" w:cs="Times New Roman"/>
          <w:b/>
          <w:bCs/>
          <w:sz w:val="24"/>
        </w:rPr>
        <w:t>References</w:t>
      </w:r>
    </w:p>
    <w:p w14:paraId="215B3FE7"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Canfora, G., &amp; Di Penta, M. (2007). New frontiers of reverse engineering. </w:t>
      </w:r>
      <w:r w:rsidRPr="008266D3">
        <w:rPr>
          <w:rFonts w:ascii="Times New Roman" w:hAnsi="Times New Roman" w:cs="Times New Roman"/>
          <w:i/>
          <w:iCs/>
          <w:sz w:val="24"/>
        </w:rPr>
        <w:t>Future of Software Engineering</w:t>
      </w:r>
      <w:r w:rsidRPr="008266D3">
        <w:rPr>
          <w:rFonts w:ascii="Times New Roman" w:hAnsi="Times New Roman" w:cs="Times New Roman"/>
          <w:sz w:val="24"/>
        </w:rPr>
        <w:t xml:space="preserve">, 326-341. </w:t>
      </w:r>
      <w:hyperlink r:id="rId10" w:history="1">
        <w:r w:rsidRPr="008266D3">
          <w:rPr>
            <w:rStyle w:val="Hyperlink"/>
            <w:rFonts w:ascii="Times New Roman" w:hAnsi="Times New Roman" w:cs="Times New Roman"/>
            <w:color w:val="00B0F0"/>
            <w:sz w:val="24"/>
          </w:rPr>
          <w:t>https://doi.org/10.1109/FOSE.2007.15</w:t>
        </w:r>
      </w:hyperlink>
    </w:p>
    <w:p w14:paraId="44AF573C"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Pressman, R. S., &amp; Maxim, B. R. (2020). </w:t>
      </w:r>
      <w:r w:rsidRPr="008266D3">
        <w:rPr>
          <w:rFonts w:ascii="Times New Roman" w:hAnsi="Times New Roman" w:cs="Times New Roman"/>
          <w:i/>
          <w:iCs/>
          <w:sz w:val="24"/>
        </w:rPr>
        <w:t>Software engineering: A practitioner’s approach</w:t>
      </w:r>
      <w:r w:rsidRPr="008266D3">
        <w:rPr>
          <w:rFonts w:ascii="Times New Roman" w:hAnsi="Times New Roman" w:cs="Times New Roman"/>
          <w:sz w:val="24"/>
        </w:rPr>
        <w:t xml:space="preserve"> (9th ed.). McGraw-Hill Education.</w:t>
      </w:r>
    </w:p>
    <w:p w14:paraId="15B27C3B"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SNHU. (n.d.). </w:t>
      </w:r>
      <w:r w:rsidRPr="008266D3">
        <w:rPr>
          <w:rFonts w:ascii="Times New Roman" w:hAnsi="Times New Roman" w:cs="Times New Roman"/>
          <w:i/>
          <w:iCs/>
          <w:sz w:val="24"/>
        </w:rPr>
        <w:t>Guide to software reverse engineering</w:t>
      </w:r>
      <w:r w:rsidRPr="008266D3">
        <w:rPr>
          <w:rFonts w:ascii="Times New Roman" w:hAnsi="Times New Roman" w:cs="Times New Roman"/>
          <w:sz w:val="24"/>
        </w:rPr>
        <w:t>. Southern New Hampshire University.</w:t>
      </w:r>
    </w:p>
    <w:p w14:paraId="7B549854" w14:textId="77777777" w:rsidR="008266D3" w:rsidRPr="008266D3" w:rsidRDefault="008266D3" w:rsidP="008266D3">
      <w:pPr>
        <w:rPr>
          <w:rFonts w:ascii="Times New Roman" w:hAnsi="Times New Roman" w:cs="Times New Roman"/>
          <w:sz w:val="24"/>
        </w:rPr>
      </w:pPr>
      <w:r w:rsidRPr="008266D3">
        <w:rPr>
          <w:rFonts w:ascii="Times New Roman" w:hAnsi="Times New Roman" w:cs="Times New Roman"/>
          <w:sz w:val="24"/>
        </w:rPr>
        <w:t xml:space="preserve">Sommerville, I. (2016). </w:t>
      </w:r>
      <w:r w:rsidRPr="008266D3">
        <w:rPr>
          <w:rFonts w:ascii="Times New Roman" w:hAnsi="Times New Roman" w:cs="Times New Roman"/>
          <w:i/>
          <w:iCs/>
          <w:sz w:val="24"/>
        </w:rPr>
        <w:t>Software engineering</w:t>
      </w:r>
      <w:r w:rsidRPr="008266D3">
        <w:rPr>
          <w:rFonts w:ascii="Times New Roman" w:hAnsi="Times New Roman" w:cs="Times New Roman"/>
          <w:sz w:val="24"/>
        </w:rPr>
        <w:t xml:space="preserve"> (10th ed.). Pearson.</w:t>
      </w:r>
    </w:p>
    <w:p w14:paraId="6C0CD3E5" w14:textId="7E29F8B8" w:rsidR="67AE9998" w:rsidRPr="00BA3846" w:rsidRDefault="67AE9998" w:rsidP="008266D3">
      <w:pPr>
        <w:rPr>
          <w:rFonts w:ascii="Times New Roman" w:hAnsi="Times New Roman" w:cs="Times New Roman"/>
          <w:noProof/>
          <w:sz w:val="24"/>
        </w:rPr>
      </w:pPr>
    </w:p>
    <w:sectPr w:rsidR="67AE9998" w:rsidRPr="00BA3846">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A03F5" w14:textId="77777777" w:rsidR="0008093D" w:rsidRDefault="0008093D">
      <w:pPr>
        <w:spacing w:line="240" w:lineRule="auto"/>
      </w:pPr>
      <w:r>
        <w:separator/>
      </w:r>
    </w:p>
    <w:p w14:paraId="0C8684C8" w14:textId="77777777" w:rsidR="0008093D" w:rsidRDefault="0008093D"/>
  </w:endnote>
  <w:endnote w:type="continuationSeparator" w:id="0">
    <w:p w14:paraId="6EE738A2" w14:textId="77777777" w:rsidR="0008093D" w:rsidRDefault="0008093D">
      <w:pPr>
        <w:spacing w:line="240" w:lineRule="auto"/>
      </w:pPr>
      <w:r>
        <w:continuationSeparator/>
      </w:r>
    </w:p>
    <w:p w14:paraId="3774A3ED" w14:textId="77777777" w:rsidR="0008093D" w:rsidRDefault="000809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3DE4"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6D7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2F48"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66179" w14:textId="77777777" w:rsidR="0008093D" w:rsidRDefault="0008093D">
      <w:pPr>
        <w:spacing w:line="240" w:lineRule="auto"/>
      </w:pPr>
      <w:r>
        <w:separator/>
      </w:r>
    </w:p>
    <w:p w14:paraId="50A61248" w14:textId="77777777" w:rsidR="0008093D" w:rsidRDefault="0008093D"/>
  </w:footnote>
  <w:footnote w:type="continuationSeparator" w:id="0">
    <w:p w14:paraId="5319253E" w14:textId="77777777" w:rsidR="0008093D" w:rsidRDefault="0008093D">
      <w:pPr>
        <w:spacing w:line="240" w:lineRule="auto"/>
      </w:pPr>
      <w:r>
        <w:continuationSeparator/>
      </w:r>
    </w:p>
    <w:p w14:paraId="06B6AF5E" w14:textId="77777777" w:rsidR="0008093D" w:rsidRDefault="000809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3FB8"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E9B3"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C1AC"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E76"/>
    <w:rsid w:val="00023AFE"/>
    <w:rsid w:val="0008093D"/>
    <w:rsid w:val="000A3D9B"/>
    <w:rsid w:val="000D4642"/>
    <w:rsid w:val="000D539D"/>
    <w:rsid w:val="00116273"/>
    <w:rsid w:val="001741DC"/>
    <w:rsid w:val="002C79E6"/>
    <w:rsid w:val="002F3AE9"/>
    <w:rsid w:val="003804CC"/>
    <w:rsid w:val="004E1E76"/>
    <w:rsid w:val="005C199E"/>
    <w:rsid w:val="00664C1A"/>
    <w:rsid w:val="008266D3"/>
    <w:rsid w:val="0087407D"/>
    <w:rsid w:val="008F10A9"/>
    <w:rsid w:val="00920C43"/>
    <w:rsid w:val="00A417C1"/>
    <w:rsid w:val="00A85072"/>
    <w:rsid w:val="00B863FB"/>
    <w:rsid w:val="00B86440"/>
    <w:rsid w:val="00BA3846"/>
    <w:rsid w:val="00BB2D6F"/>
    <w:rsid w:val="00C00F8F"/>
    <w:rsid w:val="00C03068"/>
    <w:rsid w:val="00D620FD"/>
    <w:rsid w:val="00D91044"/>
    <w:rsid w:val="00DB5FFA"/>
    <w:rsid w:val="00E67454"/>
    <w:rsid w:val="00EF55C5"/>
    <w:rsid w:val="00F170DA"/>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5523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26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doi.org/10.1109/FOSE.2007.15"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5973F8B8A14351B021844AA1694A56"/>
        <w:category>
          <w:name w:val="General"/>
          <w:gallery w:val="placeholder"/>
        </w:category>
        <w:types>
          <w:type w:val="bbPlcHdr"/>
        </w:types>
        <w:behaviors>
          <w:behavior w:val="content"/>
        </w:behaviors>
        <w:guid w:val="{B0924CDD-289E-4415-9C26-E9CA059E7B08}"/>
      </w:docPartPr>
      <w:docPartBody>
        <w:p w:rsidR="00000000" w:rsidRDefault="00000000">
          <w:pPr>
            <w:pStyle w:val="E15973F8B8A14351B021844AA1694A56"/>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9E"/>
    <w:rsid w:val="001741DC"/>
    <w:rsid w:val="001F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88A1A2EB7B4668B48976F435B44227">
    <w:name w:val="6088A1A2EB7B4668B48976F435B44227"/>
  </w:style>
  <w:style w:type="paragraph" w:customStyle="1" w:styleId="0F042B82B73B4789BB24A59C6F407898">
    <w:name w:val="0F042B82B73B4789BB24A59C6F407898"/>
  </w:style>
  <w:style w:type="paragraph" w:customStyle="1" w:styleId="D5672DBD941B410EB377D2DD429E708C">
    <w:name w:val="D5672DBD941B410EB377D2DD429E708C"/>
  </w:style>
  <w:style w:type="paragraph" w:customStyle="1" w:styleId="C674EDEB5F514C268D4CA3FC9C4162B4">
    <w:name w:val="C674EDEB5F514C268D4CA3FC9C4162B4"/>
  </w:style>
  <w:style w:type="paragraph" w:customStyle="1" w:styleId="88C862649F994384BB7C3C88B3A36BAA">
    <w:name w:val="88C862649F994384BB7C3C88B3A36BAA"/>
  </w:style>
  <w:style w:type="paragraph" w:customStyle="1" w:styleId="E15973F8B8A14351B021844AA1694A56">
    <w:name w:val="E15973F8B8A14351B021844AA1694A56"/>
  </w:style>
  <w:style w:type="paragraph" w:customStyle="1" w:styleId="5A80E6ED52A44A7CB5447BB70E8D538F">
    <w:name w:val="5A80E6ED52A44A7CB5447BB70E8D538F"/>
  </w:style>
  <w:style w:type="paragraph" w:customStyle="1" w:styleId="5649C4FA0D7E4EC9AC39CC3D7AC96FFD">
    <w:name w:val="5649C4FA0D7E4EC9AC39CC3D7AC96FFD"/>
  </w:style>
  <w:style w:type="paragraph" w:customStyle="1" w:styleId="48B22B7F2C584357A6F56DFEFB6FF15C">
    <w:name w:val="48B22B7F2C584357A6F56DFEFB6FF15C"/>
  </w:style>
  <w:style w:type="paragraph" w:customStyle="1" w:styleId="E4BB84743D2249F18A1F98A4FABDA6E7">
    <w:name w:val="E4BB84743D2249F18A1F98A4FABDA6E7"/>
  </w:style>
  <w:style w:type="paragraph" w:customStyle="1" w:styleId="40E8AA9D8B3F405492DF1C9642AFABFC">
    <w:name w:val="40E8AA9D8B3F405492DF1C9642AFABFC"/>
  </w:style>
  <w:style w:type="paragraph" w:customStyle="1" w:styleId="4D57203584474EA69002AB4E98DC4C2A">
    <w:name w:val="4D57203584474EA69002AB4E98DC4C2A"/>
  </w:style>
  <w:style w:type="paragraph" w:customStyle="1" w:styleId="404930FEF7E84F85A610EA83B99F56B5">
    <w:name w:val="404930FEF7E84F85A610EA83B99F56B5"/>
  </w:style>
  <w:style w:type="paragraph" w:customStyle="1" w:styleId="FCF3BA77110C41039717A54BE0B5414D">
    <w:name w:val="FCF3BA77110C41039717A54BE0B5414D"/>
  </w:style>
  <w:style w:type="paragraph" w:customStyle="1" w:styleId="686E560CBFCD47F79B0E48401D8FB311">
    <w:name w:val="686E560CBFCD47F79B0E48401D8FB311"/>
  </w:style>
  <w:style w:type="paragraph" w:customStyle="1" w:styleId="755E05DFBE9C48A79FA7CA26AEB1A158">
    <w:name w:val="755E05DFBE9C48A79FA7CA26AEB1A158"/>
  </w:style>
  <w:style w:type="paragraph" w:customStyle="1" w:styleId="55DB929DF46D4E02A24AEFBC949DA7B2">
    <w:name w:val="55DB929DF46D4E02A24AEFBC949DA7B2"/>
  </w:style>
  <w:style w:type="paragraph" w:customStyle="1" w:styleId="3DFB057C88C1434394280588BB17D111">
    <w:name w:val="3DFB057C88C1434394280588BB17D111"/>
  </w:style>
  <w:style w:type="paragraph" w:customStyle="1" w:styleId="ED1186BDC3994BA4B4E1D3284D143B14">
    <w:name w:val="ED1186BDC3994BA4B4E1D3284D143B14"/>
  </w:style>
  <w:style w:type="paragraph" w:customStyle="1" w:styleId="3360F92EB64E4D5C97A3221818B9B79D">
    <w:name w:val="3360F92EB64E4D5C97A3221818B9B79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CDB593261612490DA0BA6A79D54F13F3">
    <w:name w:val="CDB593261612490DA0BA6A79D54F13F3"/>
  </w:style>
  <w:style w:type="paragraph" w:customStyle="1" w:styleId="F97F8ABD5DDE45DB8932F59AE52B295A">
    <w:name w:val="F97F8ABD5DDE45DB8932F59AE52B295A"/>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8A67CEDDBDAA4E50886ABCD2A453358C">
    <w:name w:val="8A67CEDDBDAA4E50886ABCD2A453358C"/>
  </w:style>
  <w:style w:type="paragraph" w:customStyle="1" w:styleId="C7CA6C80F4F34892A87DDB7547A1B50B">
    <w:name w:val="C7CA6C80F4F34892A87DDB7547A1B50B"/>
  </w:style>
  <w:style w:type="paragraph" w:customStyle="1" w:styleId="E67BFDC0889C4136B03CC4DE6E37379C">
    <w:name w:val="E67BFDC0889C4136B03CC4DE6E37379C"/>
  </w:style>
  <w:style w:type="paragraph" w:customStyle="1" w:styleId="9185288AC23D444E99DF24471034C92F">
    <w:name w:val="9185288AC23D444E99DF24471034C92F"/>
  </w:style>
  <w:style w:type="paragraph" w:customStyle="1" w:styleId="CBD17155E8604D29BEEC41397CF4EC7A">
    <w:name w:val="CBD17155E8604D29BEEC41397CF4EC7A"/>
  </w:style>
  <w:style w:type="paragraph" w:customStyle="1" w:styleId="16107917B2904DBF99F6A4AC96B55F65">
    <w:name w:val="16107917B2904DBF99F6A4AC96B55F65"/>
  </w:style>
  <w:style w:type="paragraph" w:customStyle="1" w:styleId="9958FB6B31C04C99A6EDD2E5B24F6C4D">
    <w:name w:val="9958FB6B31C04C99A6EDD2E5B24F6C4D"/>
  </w:style>
  <w:style w:type="paragraph" w:customStyle="1" w:styleId="13B03B5778AB4AF49D5E627302072FA1">
    <w:name w:val="13B03B5778AB4AF49D5E627302072FA1"/>
  </w:style>
  <w:style w:type="character" w:styleId="Hyperlink">
    <w:name w:val="Hyperlink"/>
    <w:basedOn w:val="DefaultParagraphFont"/>
    <w:uiPriority w:val="99"/>
    <w:unhideWhenUsed/>
    <w:rPr>
      <w:color w:val="467886" w:themeColor="hyperlink"/>
      <w:u w:val="single"/>
    </w:rPr>
  </w:style>
  <w:style w:type="paragraph" w:customStyle="1" w:styleId="78287612B3E54024A9F975D4605C53C9">
    <w:name w:val="78287612B3E54024A9F975D4605C53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1310</Words>
  <Characters>6511</Characters>
  <Application>Microsoft Office Word</Application>
  <DocSecurity>0</DocSecurity>
  <Lines>191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2026-05-17T18:12:00Z</dcterms:created>
  <dcterms:modified xsi:type="dcterms:W3CDTF">2026-05-17T19:06:00Z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